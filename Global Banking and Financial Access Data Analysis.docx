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46A577" w14:textId="77777777" w:rsidR="00027806" w:rsidRPr="00027806" w:rsidRDefault="00027806" w:rsidP="00F974C7">
      <w:pPr>
        <w:spacing w:before="100" w:before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Global Banking &amp; Financial Access Analysis Using Python</w:t>
      </w:r>
    </w:p>
    <w:p w14:paraId="0563B0A1" w14:textId="77777777" w:rsidR="00027806" w:rsidRPr="00027806" w:rsidRDefault="00027806" w:rsidP="007035DB">
      <w:pPr>
        <w:spacing w:before="100" w:before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1. Project Overview</w:t>
      </w:r>
    </w:p>
    <w:p w14:paraId="5C7BCF80" w14:textId="77777777" w:rsidR="00027806" w:rsidRPr="00027806" w:rsidRDefault="00027806" w:rsidP="007035DB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project focuses on </w:t>
      </w:r>
      <w:proofErr w:type="spellStart"/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analyzing</w:t>
      </w:r>
      <w:proofErr w:type="spellEnd"/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</w:t>
      </w:r>
      <w:r w:rsidRPr="0002780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Global Banking &amp; Financial Access</w:t>
      </w: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dataset using Python to extract meaningful business insights. The analysis includes </w:t>
      </w:r>
      <w:r w:rsidRPr="0002780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data cleaning, feature engineering, exploratory data analysis (EDA), statistical analysis, </w:t>
      </w:r>
      <w:proofErr w:type="spellStart"/>
      <w:r w:rsidRPr="0002780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GroupBy</w:t>
      </w:r>
      <w:proofErr w:type="spellEnd"/>
      <w:r w:rsidRPr="0002780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analysis, pivot table analysis, and data visualization</w:t>
      </w: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understand banking trends across different countries and years.</w:t>
      </w:r>
    </w:p>
    <w:p w14:paraId="14D4587D" w14:textId="77777777" w:rsidR="00027806" w:rsidRPr="00027806" w:rsidRDefault="00027806" w:rsidP="007035DB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project transforms raw banking data into useful information that supports data-driven decision-making and helps understand global financial access and banking performance.</w:t>
      </w:r>
    </w:p>
    <w:p w14:paraId="6A2E46A6" w14:textId="77777777" w:rsidR="00027806" w:rsidRPr="00027806" w:rsidRDefault="00027806" w:rsidP="007035DB">
      <w:pPr>
        <w:spacing w:before="100" w:before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2. Data Source</w:t>
      </w:r>
    </w:p>
    <w:p w14:paraId="0C593B2E" w14:textId="77777777" w:rsidR="00027806" w:rsidRPr="00027806" w:rsidRDefault="00027806" w:rsidP="0079547C">
      <w:pPr>
        <w:numPr>
          <w:ilvl w:val="0"/>
          <w:numId w:val="11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Dataset Name:</w:t>
      </w: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Global Banking &amp; Financial Access Data</w:t>
      </w:r>
    </w:p>
    <w:p w14:paraId="56400443" w14:textId="77777777" w:rsidR="00027806" w:rsidRPr="00027806" w:rsidRDefault="00027806" w:rsidP="0079547C">
      <w:pPr>
        <w:numPr>
          <w:ilvl w:val="0"/>
          <w:numId w:val="11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Source:</w:t>
      </w: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IMF Financial Access Survey (CSV File)</w:t>
      </w:r>
    </w:p>
    <w:p w14:paraId="70F07326" w14:textId="77777777" w:rsidR="00027806" w:rsidRPr="00027806" w:rsidRDefault="00027806" w:rsidP="0079547C">
      <w:pPr>
        <w:numPr>
          <w:ilvl w:val="0"/>
          <w:numId w:val="11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File Type:</w:t>
      </w: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CSV</w:t>
      </w:r>
    </w:p>
    <w:p w14:paraId="537E7FD3" w14:textId="32466DAE" w:rsidR="00027806" w:rsidRPr="00027806" w:rsidRDefault="00027806" w:rsidP="0079547C">
      <w:pPr>
        <w:numPr>
          <w:ilvl w:val="0"/>
          <w:numId w:val="11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Number of Records:</w:t>
      </w: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</w:t>
      </w:r>
      <w:r w:rsidR="00295D7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1L Rows</w:t>
      </w: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</w:p>
    <w:p w14:paraId="36FAA7C8" w14:textId="77777777" w:rsidR="00027806" w:rsidRPr="00027806" w:rsidRDefault="00027806" w:rsidP="0079547C">
      <w:pPr>
        <w:numPr>
          <w:ilvl w:val="0"/>
          <w:numId w:val="11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Number of Attributes:</w:t>
      </w: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35 (Original), 11 (After Cleaning)</w:t>
      </w:r>
    </w:p>
    <w:p w14:paraId="49036D3C" w14:textId="77777777" w:rsidR="00027806" w:rsidRPr="00027806" w:rsidRDefault="00027806" w:rsidP="007035DB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dataset contains information related to banking and financial access across different countries, including banking indicators, financial sectors, yearly observations, and banking values.</w:t>
      </w:r>
    </w:p>
    <w:p w14:paraId="604A1650" w14:textId="77777777" w:rsidR="00027806" w:rsidRPr="00027806" w:rsidRDefault="00027806" w:rsidP="007035DB">
      <w:pPr>
        <w:spacing w:before="100" w:before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3. Problem Statement</w:t>
      </w:r>
    </w:p>
    <w:p w14:paraId="4669D1ED" w14:textId="77777777" w:rsidR="00F974C7" w:rsidRDefault="00027806" w:rsidP="007035DB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Financial institutions and policymakers collect large volumes of banking data every year. However, raw datasets are difficult to interpret without proper analysis.</w:t>
      </w:r>
    </w:p>
    <w:p w14:paraId="5CB54D4F" w14:textId="6DC1FF3E" w:rsidR="00027806" w:rsidRPr="00027806" w:rsidRDefault="00027806" w:rsidP="007035DB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project aims to clean, </w:t>
      </w:r>
      <w:proofErr w:type="spellStart"/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</w:t>
      </w:r>
      <w:proofErr w:type="spellEnd"/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and visualize global banking data to identify country-wise and year-wise banking trends, financial sector performance, and overall banking access for better business and policy decisions.</w:t>
      </w:r>
    </w:p>
    <w:p w14:paraId="35859822" w14:textId="77777777" w:rsidR="00027806" w:rsidRPr="00027806" w:rsidRDefault="00027806" w:rsidP="007035DB">
      <w:pPr>
        <w:spacing w:before="100" w:before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4. Objectives</w:t>
      </w:r>
    </w:p>
    <w:p w14:paraId="612A1582" w14:textId="77777777" w:rsidR="00027806" w:rsidRPr="00027806" w:rsidRDefault="00027806" w:rsidP="0079547C">
      <w:pPr>
        <w:numPr>
          <w:ilvl w:val="0"/>
          <w:numId w:val="12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understand the dataset structure</w:t>
      </w:r>
    </w:p>
    <w:p w14:paraId="26880F2B" w14:textId="77777777" w:rsidR="00027806" w:rsidRPr="00027806" w:rsidRDefault="00027806" w:rsidP="0079547C">
      <w:pPr>
        <w:numPr>
          <w:ilvl w:val="0"/>
          <w:numId w:val="12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 clean and </w:t>
      </w:r>
      <w:proofErr w:type="spellStart"/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preprocess</w:t>
      </w:r>
      <w:proofErr w:type="spellEnd"/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banking dataset</w:t>
      </w:r>
    </w:p>
    <w:p w14:paraId="4CBAB086" w14:textId="77777777" w:rsidR="00027806" w:rsidRPr="00027806" w:rsidRDefault="00027806" w:rsidP="0079547C">
      <w:pPr>
        <w:numPr>
          <w:ilvl w:val="0"/>
          <w:numId w:val="12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handle missing values and duplicate records</w:t>
      </w:r>
    </w:p>
    <w:p w14:paraId="3112DE98" w14:textId="77777777" w:rsidR="00027806" w:rsidRPr="00027806" w:rsidRDefault="00027806" w:rsidP="0079547C">
      <w:pPr>
        <w:numPr>
          <w:ilvl w:val="0"/>
          <w:numId w:val="12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perform feature engineering</w:t>
      </w:r>
    </w:p>
    <w:p w14:paraId="3BF245DC" w14:textId="77777777" w:rsidR="00027806" w:rsidRPr="00027806" w:rsidRDefault="00027806" w:rsidP="0079547C">
      <w:pPr>
        <w:numPr>
          <w:ilvl w:val="0"/>
          <w:numId w:val="12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conduct Exploratory Data Analysis (EDA)</w:t>
      </w:r>
    </w:p>
    <w:p w14:paraId="586EDE30" w14:textId="77777777" w:rsidR="00027806" w:rsidRPr="00027806" w:rsidRDefault="00027806" w:rsidP="0079547C">
      <w:pPr>
        <w:numPr>
          <w:ilvl w:val="0"/>
          <w:numId w:val="12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perform statistical analysis</w:t>
      </w:r>
    </w:p>
    <w:p w14:paraId="304ECC67" w14:textId="77777777" w:rsidR="00027806" w:rsidRPr="00027806" w:rsidRDefault="00027806" w:rsidP="0079547C">
      <w:pPr>
        <w:numPr>
          <w:ilvl w:val="0"/>
          <w:numId w:val="12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 </w:t>
      </w:r>
      <w:proofErr w:type="spellStart"/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</w:t>
      </w:r>
      <w:proofErr w:type="spellEnd"/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banking trends across countries and years</w:t>
      </w:r>
    </w:p>
    <w:p w14:paraId="5A0453A6" w14:textId="77777777" w:rsidR="00027806" w:rsidRPr="00027806" w:rsidRDefault="00027806" w:rsidP="0079547C">
      <w:pPr>
        <w:numPr>
          <w:ilvl w:val="0"/>
          <w:numId w:val="12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create meaningful visualizations</w:t>
      </w:r>
    </w:p>
    <w:p w14:paraId="7309E50A" w14:textId="77777777" w:rsidR="00027806" w:rsidRPr="00027806" w:rsidRDefault="00027806" w:rsidP="0079547C">
      <w:pPr>
        <w:numPr>
          <w:ilvl w:val="0"/>
          <w:numId w:val="12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generate actionable business insights</w:t>
      </w:r>
    </w:p>
    <w:p w14:paraId="0DB72664" w14:textId="77777777" w:rsidR="00027806" w:rsidRPr="00027806" w:rsidRDefault="00027806" w:rsidP="007035DB">
      <w:pPr>
        <w:spacing w:before="100" w:before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lastRenderedPageBreak/>
        <w:t>5. Attribute (Column / Feature)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3961"/>
      </w:tblGrid>
      <w:tr w:rsidR="00027806" w:rsidRPr="00027806" w14:paraId="465CC7CD" w14:textId="77777777" w:rsidTr="00027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8939C" w14:textId="77777777" w:rsidR="00027806" w:rsidRPr="00027806" w:rsidRDefault="00027806" w:rsidP="007035DB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27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Attribute Name</w:t>
            </w:r>
          </w:p>
        </w:tc>
        <w:tc>
          <w:tcPr>
            <w:tcW w:w="0" w:type="auto"/>
            <w:vAlign w:val="center"/>
            <w:hideMark/>
          </w:tcPr>
          <w:p w14:paraId="695393DF" w14:textId="77777777" w:rsidR="00027806" w:rsidRPr="00027806" w:rsidRDefault="00027806" w:rsidP="007035DB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27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027806" w:rsidRPr="00027806" w14:paraId="471DC2A4" w14:textId="77777777" w:rsidTr="0002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CBA0" w14:textId="77777777" w:rsidR="00027806" w:rsidRPr="00027806" w:rsidRDefault="00027806" w:rsidP="007035DB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0278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Structure_ID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5B642" w14:textId="77777777" w:rsidR="00027806" w:rsidRPr="00027806" w:rsidRDefault="00027806" w:rsidP="007035DB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78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Unique identifier of the dataset structure</w:t>
            </w:r>
          </w:p>
        </w:tc>
      </w:tr>
      <w:tr w:rsidR="00027806" w:rsidRPr="00027806" w14:paraId="32978A8E" w14:textId="77777777" w:rsidTr="0002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0DE0D" w14:textId="77777777" w:rsidR="00027806" w:rsidRPr="00027806" w:rsidRDefault="00027806" w:rsidP="007035DB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0278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Country_Code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375B6" w14:textId="77777777" w:rsidR="00027806" w:rsidRPr="00027806" w:rsidRDefault="00027806" w:rsidP="007035DB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78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ISO country code</w:t>
            </w:r>
          </w:p>
        </w:tc>
      </w:tr>
      <w:tr w:rsidR="00027806" w:rsidRPr="00027806" w14:paraId="14B01BE9" w14:textId="77777777" w:rsidTr="0002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2F57" w14:textId="77777777" w:rsidR="00027806" w:rsidRPr="00027806" w:rsidRDefault="00027806" w:rsidP="007035DB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78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44420EF" w14:textId="77777777" w:rsidR="00027806" w:rsidRPr="00027806" w:rsidRDefault="00027806" w:rsidP="007035DB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78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Observation year</w:t>
            </w:r>
          </w:p>
        </w:tc>
      </w:tr>
      <w:tr w:rsidR="00027806" w:rsidRPr="00027806" w14:paraId="700E0264" w14:textId="77777777" w:rsidTr="0002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7E21" w14:textId="77777777" w:rsidR="00027806" w:rsidRPr="00027806" w:rsidRDefault="00027806" w:rsidP="007035DB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78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6929293" w14:textId="77777777" w:rsidR="00027806" w:rsidRPr="00027806" w:rsidRDefault="00027806" w:rsidP="007035DB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78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Banking indicator value</w:t>
            </w:r>
          </w:p>
        </w:tc>
      </w:tr>
      <w:tr w:rsidR="00027806" w:rsidRPr="00027806" w14:paraId="2D74F257" w14:textId="77777777" w:rsidTr="0002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B33B" w14:textId="77777777" w:rsidR="00027806" w:rsidRPr="00027806" w:rsidRDefault="00027806" w:rsidP="007035DB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78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6BAED6D7" w14:textId="77777777" w:rsidR="00027806" w:rsidRPr="00027806" w:rsidRDefault="00027806" w:rsidP="007035DB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78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Data collection frequency</w:t>
            </w:r>
          </w:p>
        </w:tc>
      </w:tr>
      <w:tr w:rsidR="00027806" w:rsidRPr="00027806" w14:paraId="7EC0FC53" w14:textId="77777777" w:rsidTr="0002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1AD5F" w14:textId="77777777" w:rsidR="00027806" w:rsidRPr="00027806" w:rsidRDefault="00027806" w:rsidP="007035DB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78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5BE51770" w14:textId="77777777" w:rsidR="00027806" w:rsidRPr="00027806" w:rsidRDefault="00027806" w:rsidP="007035DB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78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Country name</w:t>
            </w:r>
          </w:p>
        </w:tc>
      </w:tr>
      <w:tr w:rsidR="00027806" w:rsidRPr="00027806" w14:paraId="2B8963BC" w14:textId="77777777" w:rsidTr="0002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F7C9" w14:textId="77777777" w:rsidR="00027806" w:rsidRPr="00027806" w:rsidRDefault="00027806" w:rsidP="007035DB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78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3CDAA8C5" w14:textId="77777777" w:rsidR="00027806" w:rsidRPr="00027806" w:rsidRDefault="00027806" w:rsidP="007035DB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78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Banking indicator description</w:t>
            </w:r>
          </w:p>
        </w:tc>
      </w:tr>
      <w:tr w:rsidR="00027806" w:rsidRPr="00027806" w14:paraId="01C226B3" w14:textId="77777777" w:rsidTr="0002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3F8CA" w14:textId="77777777" w:rsidR="00027806" w:rsidRPr="00027806" w:rsidRDefault="00027806" w:rsidP="007035DB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0278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Financial_Sector_Label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C40E4" w14:textId="77777777" w:rsidR="00027806" w:rsidRPr="00027806" w:rsidRDefault="00027806" w:rsidP="007035DB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78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Financial sector category</w:t>
            </w:r>
          </w:p>
        </w:tc>
      </w:tr>
      <w:tr w:rsidR="00027806" w:rsidRPr="00027806" w14:paraId="1A51F0D7" w14:textId="77777777" w:rsidTr="0002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35987" w14:textId="77777777" w:rsidR="00027806" w:rsidRPr="00027806" w:rsidRDefault="00027806" w:rsidP="007035DB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0278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Unit_Measure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E41DF" w14:textId="77777777" w:rsidR="00027806" w:rsidRPr="00027806" w:rsidRDefault="00027806" w:rsidP="007035DB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78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Unit of measurement</w:t>
            </w:r>
          </w:p>
        </w:tc>
      </w:tr>
      <w:tr w:rsidR="00027806" w:rsidRPr="00027806" w14:paraId="44859D69" w14:textId="77777777" w:rsidTr="0002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12000" w14:textId="77777777" w:rsidR="00027806" w:rsidRPr="00027806" w:rsidRDefault="00027806" w:rsidP="007035DB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0278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Data_Source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58D2B" w14:textId="77777777" w:rsidR="00027806" w:rsidRPr="00027806" w:rsidRDefault="00027806" w:rsidP="007035DB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78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Source of the dataset</w:t>
            </w:r>
          </w:p>
        </w:tc>
      </w:tr>
      <w:tr w:rsidR="00027806" w:rsidRPr="00027806" w14:paraId="7BCB556C" w14:textId="77777777" w:rsidTr="0002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4A979" w14:textId="77777777" w:rsidR="00027806" w:rsidRPr="00027806" w:rsidRDefault="00027806" w:rsidP="007035DB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78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916691D" w14:textId="77777777" w:rsidR="00027806" w:rsidRPr="00027806" w:rsidRDefault="00027806" w:rsidP="007035DB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78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Observation status</w:t>
            </w:r>
          </w:p>
        </w:tc>
      </w:tr>
    </w:tbl>
    <w:p w14:paraId="05774618" w14:textId="77777777" w:rsidR="00027806" w:rsidRPr="00027806" w:rsidRDefault="00027806" w:rsidP="007035DB">
      <w:pPr>
        <w:spacing w:before="100" w:before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6. Tools &amp; Technologies</w:t>
      </w:r>
    </w:p>
    <w:p w14:paraId="4BC8CB34" w14:textId="77777777" w:rsidR="00027806" w:rsidRPr="00027806" w:rsidRDefault="00027806" w:rsidP="0079547C">
      <w:pPr>
        <w:numPr>
          <w:ilvl w:val="0"/>
          <w:numId w:val="13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Python</w:t>
      </w:r>
    </w:p>
    <w:p w14:paraId="7128647A" w14:textId="77777777" w:rsidR="00027806" w:rsidRPr="00027806" w:rsidRDefault="00027806" w:rsidP="0079547C">
      <w:pPr>
        <w:numPr>
          <w:ilvl w:val="0"/>
          <w:numId w:val="13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Pandas</w:t>
      </w:r>
    </w:p>
    <w:p w14:paraId="35A38D50" w14:textId="77777777" w:rsidR="00027806" w:rsidRPr="00027806" w:rsidRDefault="00027806" w:rsidP="0079547C">
      <w:pPr>
        <w:numPr>
          <w:ilvl w:val="0"/>
          <w:numId w:val="13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NumPy</w:t>
      </w:r>
    </w:p>
    <w:p w14:paraId="5E710C9A" w14:textId="77777777" w:rsidR="00027806" w:rsidRPr="00027806" w:rsidRDefault="00027806" w:rsidP="0079547C">
      <w:pPr>
        <w:numPr>
          <w:ilvl w:val="0"/>
          <w:numId w:val="13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Matplotlib</w:t>
      </w:r>
    </w:p>
    <w:p w14:paraId="31FD6848" w14:textId="77777777" w:rsidR="00027806" w:rsidRPr="00027806" w:rsidRDefault="00027806" w:rsidP="0079547C">
      <w:pPr>
        <w:numPr>
          <w:ilvl w:val="0"/>
          <w:numId w:val="13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Jupyter</w:t>
      </w:r>
      <w:proofErr w:type="spellEnd"/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Notebook / Google </w:t>
      </w:r>
      <w:proofErr w:type="spellStart"/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Colab</w:t>
      </w:r>
      <w:proofErr w:type="spellEnd"/>
    </w:p>
    <w:p w14:paraId="6196610E" w14:textId="77777777" w:rsidR="00027806" w:rsidRPr="00027806" w:rsidRDefault="00027806" w:rsidP="0079547C">
      <w:pPr>
        <w:numPr>
          <w:ilvl w:val="0"/>
          <w:numId w:val="13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Power BI</w:t>
      </w:r>
    </w:p>
    <w:p w14:paraId="61163A30" w14:textId="77777777" w:rsidR="00027806" w:rsidRPr="00027806" w:rsidRDefault="00027806" w:rsidP="0079547C">
      <w:pPr>
        <w:numPr>
          <w:ilvl w:val="0"/>
          <w:numId w:val="13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Git &amp; GitHub</w:t>
      </w:r>
    </w:p>
    <w:p w14:paraId="5823D1FA" w14:textId="77777777" w:rsidR="00027806" w:rsidRPr="00027806" w:rsidRDefault="00027806" w:rsidP="007035DB">
      <w:pPr>
        <w:spacing w:before="100" w:before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7. Data Pre-Processing and Feature Engineering</w:t>
      </w:r>
    </w:p>
    <w:p w14:paraId="713B3F01" w14:textId="77777777" w:rsidR="00027806" w:rsidRPr="00027806" w:rsidRDefault="00027806" w:rsidP="007035DB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dataset was prepared for analysis using several </w:t>
      </w:r>
      <w:proofErr w:type="spellStart"/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preprocessing</w:t>
      </w:r>
      <w:proofErr w:type="spellEnd"/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techniques.</w:t>
      </w:r>
    </w:p>
    <w:p w14:paraId="08ED0BBE" w14:textId="77777777" w:rsidR="00027806" w:rsidRPr="00027806" w:rsidRDefault="00027806" w:rsidP="007035DB">
      <w:pPr>
        <w:spacing w:before="100" w:before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Data Cleaning Steps</w:t>
      </w:r>
    </w:p>
    <w:p w14:paraId="08E82D9A" w14:textId="77777777" w:rsidR="00027806" w:rsidRPr="00027806" w:rsidRDefault="00027806" w:rsidP="0079547C">
      <w:pPr>
        <w:numPr>
          <w:ilvl w:val="0"/>
          <w:numId w:val="14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Checked column names and data types</w:t>
      </w:r>
    </w:p>
    <w:p w14:paraId="4E2A1B8D" w14:textId="77777777" w:rsidR="00027806" w:rsidRPr="00027806" w:rsidRDefault="00027806" w:rsidP="0079547C">
      <w:pPr>
        <w:numPr>
          <w:ilvl w:val="0"/>
          <w:numId w:val="14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Checked unique values</w:t>
      </w:r>
    </w:p>
    <w:p w14:paraId="406FC950" w14:textId="77777777" w:rsidR="00027806" w:rsidRPr="00027806" w:rsidRDefault="00027806" w:rsidP="0079547C">
      <w:pPr>
        <w:numPr>
          <w:ilvl w:val="0"/>
          <w:numId w:val="14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Removed unnecessary columns</w:t>
      </w:r>
    </w:p>
    <w:p w14:paraId="1B8ADAC8" w14:textId="77777777" w:rsidR="00027806" w:rsidRPr="00027806" w:rsidRDefault="00027806" w:rsidP="0079547C">
      <w:pPr>
        <w:numPr>
          <w:ilvl w:val="0"/>
          <w:numId w:val="14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Removed duplicate records</w:t>
      </w:r>
    </w:p>
    <w:p w14:paraId="38F7E088" w14:textId="77777777" w:rsidR="00027806" w:rsidRPr="00027806" w:rsidRDefault="00027806" w:rsidP="0079547C">
      <w:pPr>
        <w:numPr>
          <w:ilvl w:val="0"/>
          <w:numId w:val="14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Handled missing values using the Median</w:t>
      </w:r>
    </w:p>
    <w:p w14:paraId="186D8BE3" w14:textId="77777777" w:rsidR="00027806" w:rsidRPr="00027806" w:rsidRDefault="00027806" w:rsidP="0079547C">
      <w:pPr>
        <w:numPr>
          <w:ilvl w:val="0"/>
          <w:numId w:val="14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Renamed columns with meaningful names</w:t>
      </w:r>
    </w:p>
    <w:p w14:paraId="3D9C4C12" w14:textId="77777777" w:rsidR="00027806" w:rsidRPr="00027806" w:rsidRDefault="00027806" w:rsidP="0079547C">
      <w:pPr>
        <w:numPr>
          <w:ilvl w:val="0"/>
          <w:numId w:val="14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Cleaned unwanted spaces</w:t>
      </w:r>
    </w:p>
    <w:p w14:paraId="301F28C1" w14:textId="77777777" w:rsidR="00027806" w:rsidRPr="00027806" w:rsidRDefault="00027806" w:rsidP="0079547C">
      <w:pPr>
        <w:numPr>
          <w:ilvl w:val="0"/>
          <w:numId w:val="14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Standardized text formatting</w:t>
      </w:r>
    </w:p>
    <w:p w14:paraId="366B4244" w14:textId="77777777" w:rsidR="00027806" w:rsidRPr="00027806" w:rsidRDefault="00027806" w:rsidP="0079547C">
      <w:pPr>
        <w:numPr>
          <w:ilvl w:val="0"/>
          <w:numId w:val="14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Converted data types where required</w:t>
      </w:r>
    </w:p>
    <w:p w14:paraId="4BD9EF7D" w14:textId="77777777" w:rsidR="00027806" w:rsidRPr="00027806" w:rsidRDefault="00027806" w:rsidP="0079547C">
      <w:pPr>
        <w:numPr>
          <w:ilvl w:val="0"/>
          <w:numId w:val="14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Performed final data validation</w:t>
      </w:r>
    </w:p>
    <w:p w14:paraId="02C55E83" w14:textId="77777777" w:rsidR="00027806" w:rsidRPr="00027806" w:rsidRDefault="00027806" w:rsidP="007035DB">
      <w:pPr>
        <w:spacing w:before="100" w:before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Feature Engineering</w:t>
      </w:r>
    </w:p>
    <w:p w14:paraId="68C781BB" w14:textId="77777777" w:rsidR="00027806" w:rsidRPr="00027806" w:rsidRDefault="00027806" w:rsidP="00F974C7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following new features were created:</w:t>
      </w:r>
    </w:p>
    <w:p w14:paraId="48C8E157" w14:textId="77777777" w:rsidR="00027806" w:rsidRPr="00027806" w:rsidRDefault="00027806" w:rsidP="0079547C">
      <w:pPr>
        <w:numPr>
          <w:ilvl w:val="0"/>
          <w:numId w:val="15"/>
        </w:num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02780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Year_Category</w:t>
      </w:r>
      <w:proofErr w:type="spellEnd"/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(Old / Recent)</w:t>
      </w:r>
    </w:p>
    <w:p w14:paraId="5D79A17E" w14:textId="77777777" w:rsidR="00027806" w:rsidRPr="00027806" w:rsidRDefault="00027806" w:rsidP="0079547C">
      <w:pPr>
        <w:numPr>
          <w:ilvl w:val="0"/>
          <w:numId w:val="15"/>
        </w:num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02780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Banking_Level</w:t>
      </w:r>
      <w:proofErr w:type="spellEnd"/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(Low, Medium, High, Very High)</w:t>
      </w:r>
    </w:p>
    <w:p w14:paraId="1E354547" w14:textId="77777777" w:rsidR="00027806" w:rsidRPr="00027806" w:rsidRDefault="00027806" w:rsidP="0079547C">
      <w:pPr>
        <w:numPr>
          <w:ilvl w:val="0"/>
          <w:numId w:val="15"/>
        </w:num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02780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Latest_Data</w:t>
      </w:r>
      <w:proofErr w:type="spellEnd"/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(Yes / No)</w:t>
      </w:r>
    </w:p>
    <w:p w14:paraId="7CAF7AD9" w14:textId="6EB675A0" w:rsidR="00027806" w:rsidRDefault="00027806" w:rsidP="0079547C">
      <w:pPr>
        <w:numPr>
          <w:ilvl w:val="0"/>
          <w:numId w:val="15"/>
        </w:num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Performance</w:t>
      </w: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(Above Average / Below Average)</w:t>
      </w:r>
    </w:p>
    <w:p w14:paraId="68CB5DA7" w14:textId="77777777" w:rsidR="00F974C7" w:rsidRPr="00027806" w:rsidRDefault="00F974C7" w:rsidP="00F974C7">
      <w:pPr>
        <w:spacing w:before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308D0AA" w14:textId="77777777" w:rsidR="00027806" w:rsidRPr="00027806" w:rsidRDefault="00027806" w:rsidP="00F974C7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These features improve trend analysis and business interpretation.</w:t>
      </w:r>
    </w:p>
    <w:p w14:paraId="2DE29F0D" w14:textId="77777777" w:rsidR="00027806" w:rsidRPr="00027806" w:rsidRDefault="00027806" w:rsidP="007035DB">
      <w:pPr>
        <w:spacing w:before="100" w:before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8. Analysis and Visualizations</w:t>
      </w:r>
    </w:p>
    <w:p w14:paraId="44F69DD6" w14:textId="3E36228D" w:rsidR="00F974C7" w:rsidRDefault="00027806" w:rsidP="00F974C7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dataset was </w:t>
      </w:r>
      <w:proofErr w:type="spellStart"/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analyzed</w:t>
      </w:r>
      <w:proofErr w:type="spellEnd"/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using different analytical techniques to identify banking trends and relationships.</w:t>
      </w:r>
    </w:p>
    <w:p w14:paraId="3DD85450" w14:textId="77777777" w:rsidR="00F974C7" w:rsidRDefault="00F974C7" w:rsidP="00F974C7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82803FB" w14:textId="2F2759C7" w:rsidR="00027806" w:rsidRDefault="00027806" w:rsidP="00F974C7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analysis includes:</w:t>
      </w:r>
    </w:p>
    <w:p w14:paraId="13AC0388" w14:textId="77777777" w:rsidR="00F974C7" w:rsidRPr="00027806" w:rsidRDefault="00F974C7" w:rsidP="00F974C7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22D6C3B" w14:textId="77777777" w:rsidR="00027806" w:rsidRPr="00027806" w:rsidRDefault="00027806" w:rsidP="0079547C">
      <w:pPr>
        <w:numPr>
          <w:ilvl w:val="0"/>
          <w:numId w:val="16"/>
        </w:num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Statistical Analysis</w:t>
      </w:r>
    </w:p>
    <w:p w14:paraId="339DE82E" w14:textId="77777777" w:rsidR="00027806" w:rsidRPr="00027806" w:rsidRDefault="00027806" w:rsidP="0079547C">
      <w:pPr>
        <w:numPr>
          <w:ilvl w:val="0"/>
          <w:numId w:val="16"/>
        </w:num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GroupBy</w:t>
      </w:r>
      <w:proofErr w:type="spellEnd"/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Analysis</w:t>
      </w:r>
    </w:p>
    <w:p w14:paraId="0F866646" w14:textId="77777777" w:rsidR="00027806" w:rsidRPr="00027806" w:rsidRDefault="00027806" w:rsidP="0079547C">
      <w:pPr>
        <w:numPr>
          <w:ilvl w:val="0"/>
          <w:numId w:val="16"/>
        </w:num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Exploratory Data Analysis</w:t>
      </w:r>
    </w:p>
    <w:p w14:paraId="320E402E" w14:textId="77777777" w:rsidR="00027806" w:rsidRPr="00027806" w:rsidRDefault="00027806" w:rsidP="0079547C">
      <w:pPr>
        <w:numPr>
          <w:ilvl w:val="0"/>
          <w:numId w:val="16"/>
        </w:num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Business Visualization</w:t>
      </w:r>
    </w:p>
    <w:p w14:paraId="713A412B" w14:textId="77777777" w:rsidR="00027806" w:rsidRPr="00027806" w:rsidRDefault="00027806" w:rsidP="007035DB">
      <w:pPr>
        <w:spacing w:before="100" w:before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9. Exploratory Data Analysis (EDA)</w:t>
      </w:r>
    </w:p>
    <w:p w14:paraId="62E30994" w14:textId="77777777" w:rsidR="00027806" w:rsidRPr="00027806" w:rsidRDefault="00027806" w:rsidP="007035DB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initial inspection included:</w:t>
      </w:r>
    </w:p>
    <w:p w14:paraId="3AF34F74" w14:textId="77777777" w:rsidR="00027806" w:rsidRPr="00027806" w:rsidRDefault="00027806" w:rsidP="0079547C">
      <w:pPr>
        <w:numPr>
          <w:ilvl w:val="0"/>
          <w:numId w:val="17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DataFrame</w:t>
      </w:r>
      <w:proofErr w:type="spellEnd"/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structure verification</w:t>
      </w:r>
    </w:p>
    <w:p w14:paraId="233BE311" w14:textId="77777777" w:rsidR="00027806" w:rsidRPr="00027806" w:rsidRDefault="00027806" w:rsidP="0079547C">
      <w:pPr>
        <w:numPr>
          <w:ilvl w:val="0"/>
          <w:numId w:val="17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 type verification</w:t>
      </w:r>
    </w:p>
    <w:p w14:paraId="4B82D96B" w14:textId="77777777" w:rsidR="00027806" w:rsidRPr="00027806" w:rsidRDefault="00027806" w:rsidP="0079547C">
      <w:pPr>
        <w:numPr>
          <w:ilvl w:val="0"/>
          <w:numId w:val="17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Missing value verification</w:t>
      </w:r>
    </w:p>
    <w:p w14:paraId="75DBBA54" w14:textId="77777777" w:rsidR="00027806" w:rsidRPr="00027806" w:rsidRDefault="00027806" w:rsidP="0079547C">
      <w:pPr>
        <w:numPr>
          <w:ilvl w:val="0"/>
          <w:numId w:val="17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Duplicate record validation</w:t>
      </w:r>
    </w:p>
    <w:p w14:paraId="09882E44" w14:textId="77777777" w:rsidR="00027806" w:rsidRPr="00027806" w:rsidRDefault="00027806" w:rsidP="0079547C">
      <w:pPr>
        <w:numPr>
          <w:ilvl w:val="0"/>
          <w:numId w:val="17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Unique value verification</w:t>
      </w:r>
    </w:p>
    <w:p w14:paraId="4863A305" w14:textId="77777777" w:rsidR="00027806" w:rsidRPr="00027806" w:rsidRDefault="00027806" w:rsidP="0079547C">
      <w:pPr>
        <w:numPr>
          <w:ilvl w:val="0"/>
          <w:numId w:val="17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Statistical summary</w:t>
      </w:r>
    </w:p>
    <w:p w14:paraId="3171D920" w14:textId="77777777" w:rsidR="00027806" w:rsidRPr="00027806" w:rsidRDefault="00027806" w:rsidP="007035DB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EDA helped understand the distribution, trends, and quality of the dataset.</w:t>
      </w:r>
    </w:p>
    <w:p w14:paraId="5F5F77E5" w14:textId="2477A737" w:rsidR="00027806" w:rsidRPr="00027806" w:rsidRDefault="00027806" w:rsidP="007035DB">
      <w:pPr>
        <w:spacing w:before="100" w:before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1</w:t>
      </w:r>
      <w:r w:rsidR="00D4735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0</w:t>
      </w:r>
      <w:r w:rsidRPr="0002780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. Data Visualization</w:t>
      </w:r>
    </w:p>
    <w:p w14:paraId="07DC5F72" w14:textId="1D569BDC" w:rsidR="007035DB" w:rsidRDefault="00027806" w:rsidP="007035DB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Visualization techniques were used to represent banking data graphically.</w:t>
      </w:r>
    </w:p>
    <w:p w14:paraId="33146715" w14:textId="216A66E6" w:rsidR="00D4735D" w:rsidRPr="00D4735D" w:rsidRDefault="00D4735D" w:rsidP="00D47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Univariate Analysis</w:t>
      </w:r>
    </w:p>
    <w:p w14:paraId="30C34D8C" w14:textId="77777777" w:rsidR="00D4735D" w:rsidRPr="00D4735D" w:rsidRDefault="00D4735D" w:rsidP="00D4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Objective</w:t>
      </w:r>
    </w:p>
    <w:p w14:paraId="4F82C12F" w14:textId="77777777" w:rsidR="00D4735D" w:rsidRPr="00D4735D" w:rsidRDefault="00D4735D" w:rsidP="00D4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Univariate analysis examines a single variable at a time to understand its distribution, frequency, spread, and overall characteristics.</w:t>
      </w:r>
    </w:p>
    <w:p w14:paraId="663A134B" w14:textId="77777777" w:rsidR="00D4735D" w:rsidRPr="00D4735D" w:rsidRDefault="00D4735D" w:rsidP="00D4735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36AD63D">
          <v:rect id="_x0000_i1027" style="width:0;height:1.5pt" o:hralign="center" o:hrstd="t" o:hr="t" fillcolor="#a0a0a0" stroked="f"/>
        </w:pict>
      </w:r>
    </w:p>
    <w:p w14:paraId="5D0321AD" w14:textId="77777777" w:rsidR="00D4735D" w:rsidRPr="00D4735D" w:rsidRDefault="00D4735D" w:rsidP="00D4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A. Distribution of Banking Values (Histogram)</w:t>
      </w:r>
    </w:p>
    <w:p w14:paraId="5C2FC63C" w14:textId="77777777" w:rsidR="00D4735D" w:rsidRPr="00D4735D" w:rsidRDefault="00D4735D" w:rsidP="00D4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Purpose</w:t>
      </w:r>
    </w:p>
    <w:p w14:paraId="2FD4C437" w14:textId="77777777" w:rsidR="00D4735D" w:rsidRPr="00D4735D" w:rsidRDefault="00D4735D" w:rsidP="007954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</w:t>
      </w:r>
      <w:proofErr w:type="spellEnd"/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distribution of banking values.</w:t>
      </w:r>
    </w:p>
    <w:p w14:paraId="10783259" w14:textId="77777777" w:rsidR="00D4735D" w:rsidRPr="00D4735D" w:rsidRDefault="00D4735D" w:rsidP="007954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Identify skewness in the dataset.</w:t>
      </w:r>
    </w:p>
    <w:p w14:paraId="6E3034EE" w14:textId="77777777" w:rsidR="00D4735D" w:rsidRPr="00D4735D" w:rsidRDefault="00D4735D" w:rsidP="007954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Understand the spread of banking values.</w:t>
      </w:r>
    </w:p>
    <w:p w14:paraId="4A6B7BEE" w14:textId="77777777" w:rsidR="00D4735D" w:rsidRPr="00D4735D" w:rsidRDefault="00D4735D" w:rsidP="007954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Detect the presence of extreme values.</w:t>
      </w:r>
    </w:p>
    <w:p w14:paraId="1599EC1F" w14:textId="77777777" w:rsidR="00D4735D" w:rsidRPr="00D4735D" w:rsidRDefault="00D4735D" w:rsidP="00D47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Interpretation</w:t>
      </w:r>
    </w:p>
    <w:p w14:paraId="4D042B71" w14:textId="77777777" w:rsidR="00D4735D" w:rsidRPr="00D4735D" w:rsidRDefault="00D4735D" w:rsidP="00795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Most banking values are concentrated near </w:t>
      </w:r>
      <w:r w:rsidRPr="00D473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0</w:t>
      </w: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indicating that the majority of records have relatively low banking values.</w:t>
      </w:r>
    </w:p>
    <w:p w14:paraId="34036126" w14:textId="77777777" w:rsidR="00D4735D" w:rsidRPr="00D4735D" w:rsidRDefault="00D4735D" w:rsidP="00795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Only a few records contain extremely high banking values, extending up to approximately </w:t>
      </w:r>
      <w:r w:rsidRPr="00D473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1.5 × 10¹⁷</w:t>
      </w: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00B2B325" w14:textId="77777777" w:rsidR="00D4735D" w:rsidRPr="00D4735D" w:rsidRDefault="00D4735D" w:rsidP="00795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distribution is </w:t>
      </w:r>
      <w:r w:rsidRPr="00D473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positively skewed (right-skewed)</w:t>
      </w: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because the data is concentrated on the left with a long tail toward higher values.</w:t>
      </w:r>
    </w:p>
    <w:p w14:paraId="628F38BA" w14:textId="77777777" w:rsidR="00D4735D" w:rsidRPr="00D4735D" w:rsidRDefault="00D4735D" w:rsidP="00795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presence of extreme values suggests that only a small number of countries contribute exceptionally high banking values.</w:t>
      </w:r>
    </w:p>
    <w:p w14:paraId="2B8030CF" w14:textId="77777777" w:rsidR="00D4735D" w:rsidRPr="00D4735D" w:rsidRDefault="00D4735D" w:rsidP="00D4735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4A98886">
          <v:rect id="_x0000_i1028" style="width:0;height:1.5pt" o:hralign="center" o:hrstd="t" o:hr="t" fillcolor="#a0a0a0" stroked="f"/>
        </w:pict>
      </w:r>
    </w:p>
    <w:p w14:paraId="6FDD3017" w14:textId="77777777" w:rsidR="00D4735D" w:rsidRPr="00D4735D" w:rsidRDefault="00D4735D" w:rsidP="00D4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B. Log Distribution of Banking Values</w:t>
      </w:r>
    </w:p>
    <w:p w14:paraId="138AD9B8" w14:textId="77777777" w:rsidR="00D4735D" w:rsidRPr="00D4735D" w:rsidRDefault="00D4735D" w:rsidP="00D4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Purpose</w:t>
      </w:r>
    </w:p>
    <w:p w14:paraId="50CF28F5" w14:textId="77777777" w:rsidR="00D4735D" w:rsidRPr="00D4735D" w:rsidRDefault="00D4735D" w:rsidP="007954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Reduce the effect of extreme values.</w:t>
      </w:r>
    </w:p>
    <w:p w14:paraId="366312ED" w14:textId="77777777" w:rsidR="00D4735D" w:rsidRPr="00D4735D" w:rsidRDefault="00D4735D" w:rsidP="007954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Understand the actual distribution more clearly.</w:t>
      </w:r>
    </w:p>
    <w:p w14:paraId="11D9D25C" w14:textId="77777777" w:rsidR="00D4735D" w:rsidRPr="00D4735D" w:rsidRDefault="00D4735D" w:rsidP="007954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Improve visualization of highly skewed data.</w:t>
      </w:r>
    </w:p>
    <w:p w14:paraId="219808F8" w14:textId="77777777" w:rsidR="00D4735D" w:rsidRPr="00D4735D" w:rsidRDefault="00D4735D" w:rsidP="00D47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Interpretation</w:t>
      </w:r>
    </w:p>
    <w:p w14:paraId="609CCF3C" w14:textId="77777777" w:rsidR="00D4735D" w:rsidRPr="00D4735D" w:rsidRDefault="00D4735D" w:rsidP="007954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Most banking values are concentrated between </w:t>
      </w:r>
      <w:proofErr w:type="gramStart"/>
      <w:r w:rsidRPr="00D473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Log(</w:t>
      </w:r>
      <w:proofErr w:type="gramEnd"/>
      <w:r w:rsidRPr="00D473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Value) 5 and 8</w:t>
      </w: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AC71306" w14:textId="77777777" w:rsidR="00D4735D" w:rsidRPr="00D4735D" w:rsidRDefault="00D4735D" w:rsidP="007954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Higher banking values become less frequent as the log value increases.</w:t>
      </w:r>
    </w:p>
    <w:p w14:paraId="4231D267" w14:textId="77777777" w:rsidR="00D4735D" w:rsidRPr="00D4735D" w:rsidRDefault="00D4735D" w:rsidP="007954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Very few records extend to approximately </w:t>
      </w:r>
      <w:proofErr w:type="gramStart"/>
      <w:r w:rsidRPr="00D473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Log(</w:t>
      </w:r>
      <w:proofErr w:type="gramEnd"/>
      <w:r w:rsidRPr="00D473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Value) 40</w:t>
      </w: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0C6191C3" w14:textId="77777777" w:rsidR="00D4735D" w:rsidRPr="00D4735D" w:rsidRDefault="00D4735D" w:rsidP="007954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Log transformation provides a clearer understanding of the data distribution.</w:t>
      </w:r>
    </w:p>
    <w:p w14:paraId="16219F3D" w14:textId="77777777" w:rsidR="00D4735D" w:rsidRPr="00D4735D" w:rsidRDefault="00D4735D" w:rsidP="00D4735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6E75684">
          <v:rect id="_x0000_i1029" style="width:0;height:1.5pt" o:hralign="center" o:hrstd="t" o:hr="t" fillcolor="#a0a0a0" stroked="f"/>
        </w:pict>
      </w:r>
    </w:p>
    <w:p w14:paraId="22E69FE2" w14:textId="77777777" w:rsidR="00D4735D" w:rsidRPr="00D4735D" w:rsidRDefault="00D4735D" w:rsidP="00D4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C. Top 10 Countries by Number of Records</w:t>
      </w:r>
    </w:p>
    <w:p w14:paraId="049067D6" w14:textId="77777777" w:rsidR="00D4735D" w:rsidRPr="00D4735D" w:rsidRDefault="00D4735D" w:rsidP="00D4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Purpose</w:t>
      </w:r>
    </w:p>
    <w:p w14:paraId="32EC4234" w14:textId="77777777" w:rsidR="00D4735D" w:rsidRPr="00D4735D" w:rsidRDefault="00D4735D" w:rsidP="007954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Compare record counts across countries.</w:t>
      </w:r>
    </w:p>
    <w:p w14:paraId="2CB486FB" w14:textId="77777777" w:rsidR="00D4735D" w:rsidRPr="00D4735D" w:rsidRDefault="00D4735D" w:rsidP="007954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Identify countries with the highest representation.</w:t>
      </w:r>
    </w:p>
    <w:p w14:paraId="54581CFA" w14:textId="77777777" w:rsidR="00D4735D" w:rsidRPr="00D4735D" w:rsidRDefault="00D4735D" w:rsidP="00D47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Interpretation</w:t>
      </w:r>
    </w:p>
    <w:p w14:paraId="535C7265" w14:textId="77777777" w:rsidR="00D4735D" w:rsidRPr="00D4735D" w:rsidRDefault="00D4735D" w:rsidP="007954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Bangladesh and Pakistan have the highest number of records with approximately </w:t>
      </w:r>
      <w:r w:rsidRPr="00D473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1,460</w:t>
      </w: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records each.</w:t>
      </w:r>
    </w:p>
    <w:p w14:paraId="1C9D62C9" w14:textId="77777777" w:rsidR="00D4735D" w:rsidRPr="00D4735D" w:rsidRDefault="00D4735D" w:rsidP="007954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Guinea follows with approximately </w:t>
      </w:r>
      <w:r w:rsidRPr="00D473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1,420</w:t>
      </w: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records.</w:t>
      </w:r>
    </w:p>
    <w:p w14:paraId="5CE3878B" w14:textId="77777777" w:rsidR="00D4735D" w:rsidRPr="00D4735D" w:rsidRDefault="00D4735D" w:rsidP="007954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Albania, Mauritius, Seychelles, and Madagascar contain around </w:t>
      </w:r>
      <w:r w:rsidRPr="00D473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1,320–1,350</w:t>
      </w: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records.</w:t>
      </w:r>
    </w:p>
    <w:p w14:paraId="1FD3C720" w14:textId="77777777" w:rsidR="00D4735D" w:rsidRPr="00D4735D" w:rsidRDefault="00D4735D" w:rsidP="007954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record distribution among the top countries is fairly balanced.</w:t>
      </w:r>
    </w:p>
    <w:p w14:paraId="1A8AD21F" w14:textId="77777777" w:rsidR="00D4735D" w:rsidRPr="00D4735D" w:rsidRDefault="00D4735D" w:rsidP="00D4735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3EEFDFD">
          <v:rect id="_x0000_i1030" style="width:0;height:1.5pt" o:hralign="center" o:hrstd="t" o:hr="t" fillcolor="#a0a0a0" stroked="f"/>
        </w:pict>
      </w:r>
    </w:p>
    <w:p w14:paraId="5AABAB47" w14:textId="1CA78CBF" w:rsidR="00D4735D" w:rsidRPr="00D4735D" w:rsidRDefault="00D4735D" w:rsidP="00D47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Bivariate Analysis</w:t>
      </w:r>
    </w:p>
    <w:p w14:paraId="06D6AF98" w14:textId="77777777" w:rsidR="00D4735D" w:rsidRPr="00D4735D" w:rsidRDefault="00D4735D" w:rsidP="00D4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Objective</w:t>
      </w:r>
    </w:p>
    <w:p w14:paraId="751B03CD" w14:textId="77777777" w:rsidR="00D4735D" w:rsidRPr="00D4735D" w:rsidRDefault="00D4735D" w:rsidP="00D4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Bivariate analysis studies the relationship between two variables and identifies trends, comparisons, and performance differences.</w:t>
      </w:r>
    </w:p>
    <w:p w14:paraId="286DC869" w14:textId="77777777" w:rsidR="00D4735D" w:rsidRPr="00D4735D" w:rsidRDefault="00D4735D" w:rsidP="00D4735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292AC4D">
          <v:rect id="_x0000_i1031" style="width:0;height:1.5pt" o:hralign="center" o:hrstd="t" o:hr="t" fillcolor="#a0a0a0" stroked="f"/>
        </w:pict>
      </w:r>
    </w:p>
    <w:p w14:paraId="16AE1E38" w14:textId="77777777" w:rsidR="00D4735D" w:rsidRPr="00D4735D" w:rsidRDefault="00D4735D" w:rsidP="00D4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A. Year vs Average Banking Value</w:t>
      </w:r>
    </w:p>
    <w:p w14:paraId="30C9F50E" w14:textId="77777777" w:rsidR="00D4735D" w:rsidRPr="00D4735D" w:rsidRDefault="00D4735D" w:rsidP="00D4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Purpose</w:t>
      </w:r>
    </w:p>
    <w:p w14:paraId="4ECAE217" w14:textId="77777777" w:rsidR="00D4735D" w:rsidRPr="00D4735D" w:rsidRDefault="00D4735D" w:rsidP="007954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</w:t>
      </w:r>
      <w:proofErr w:type="spellEnd"/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yearly trends.</w:t>
      </w:r>
    </w:p>
    <w:p w14:paraId="58507B8C" w14:textId="77777777" w:rsidR="00D4735D" w:rsidRPr="00D4735D" w:rsidRDefault="00D4735D" w:rsidP="007954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Compare banking performance across years.</w:t>
      </w:r>
    </w:p>
    <w:p w14:paraId="1EC1945E" w14:textId="77777777" w:rsidR="00D4735D" w:rsidRPr="00D4735D" w:rsidRDefault="00D4735D" w:rsidP="00D47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Interpretation</w:t>
      </w:r>
    </w:p>
    <w:p w14:paraId="03659FB0" w14:textId="77777777" w:rsidR="00D4735D" w:rsidRPr="00D4735D" w:rsidRDefault="00D4735D" w:rsidP="007954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Banking values increased gradually from </w:t>
      </w:r>
      <w:r w:rsidRPr="00D473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2017</w:t>
      </w: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</w:t>
      </w:r>
      <w:r w:rsidRPr="00D473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2019</w:t>
      </w: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CABC5A0" w14:textId="77777777" w:rsidR="00D4735D" w:rsidRPr="00D4735D" w:rsidRDefault="00D4735D" w:rsidP="007954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slight decrease occurred during </w:t>
      </w:r>
      <w:r w:rsidRPr="00D473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2020</w:t>
      </w: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4C98F27" w14:textId="77777777" w:rsidR="00D4735D" w:rsidRPr="00D4735D" w:rsidRDefault="00D4735D" w:rsidP="007954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Banking values steadily increased from </w:t>
      </w:r>
      <w:r w:rsidRPr="00D473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2021</w:t>
      </w: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</w:t>
      </w:r>
      <w:r w:rsidRPr="00D473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2024</w:t>
      </w: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38580BF" w14:textId="77777777" w:rsidR="00D4735D" w:rsidRPr="00D4735D" w:rsidRDefault="00D4735D" w:rsidP="007954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highest average banking value was recorded in </w:t>
      </w:r>
      <w:r w:rsidRPr="00D473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2024</w:t>
      </w: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03A8CDFF" w14:textId="77777777" w:rsidR="00D4735D" w:rsidRPr="00D4735D" w:rsidRDefault="00D4735D" w:rsidP="007954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</w:t>
      </w:r>
      <w:r w:rsidRPr="00D473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2025</w:t>
      </w: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value appears low because the available data is incomplete.</w:t>
      </w:r>
    </w:p>
    <w:p w14:paraId="7DF3625C" w14:textId="77777777" w:rsidR="00D4735D" w:rsidRPr="00D4735D" w:rsidRDefault="00D4735D" w:rsidP="00D4735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FE8D433">
          <v:rect id="_x0000_i1032" style="width:0;height:1.5pt" o:hralign="center" o:hrstd="t" o:hr="t" fillcolor="#a0a0a0" stroked="f"/>
        </w:pict>
      </w:r>
    </w:p>
    <w:p w14:paraId="7D11627F" w14:textId="77777777" w:rsidR="00D4735D" w:rsidRPr="00D4735D" w:rsidRDefault="00D4735D" w:rsidP="00D4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B. Top 10 Countries by Average Banking Value</w:t>
      </w:r>
    </w:p>
    <w:p w14:paraId="1EFCA4BD" w14:textId="77777777" w:rsidR="00D4735D" w:rsidRPr="00D4735D" w:rsidRDefault="00D4735D" w:rsidP="00D4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Purpose</w:t>
      </w:r>
    </w:p>
    <w:p w14:paraId="5D48B136" w14:textId="77777777" w:rsidR="00D4735D" w:rsidRPr="00D4735D" w:rsidRDefault="00D4735D" w:rsidP="007954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Compare country-wise banking performance.</w:t>
      </w:r>
    </w:p>
    <w:p w14:paraId="48C35A8E" w14:textId="77777777" w:rsidR="00D4735D" w:rsidRPr="00D4735D" w:rsidRDefault="00D4735D" w:rsidP="007954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Identify top-performing countries.</w:t>
      </w:r>
    </w:p>
    <w:p w14:paraId="160157ED" w14:textId="77777777" w:rsidR="00D4735D" w:rsidRPr="00D4735D" w:rsidRDefault="00D4735D" w:rsidP="00D47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Interpretation</w:t>
      </w:r>
    </w:p>
    <w:p w14:paraId="4C96DA97" w14:textId="77777777" w:rsidR="00D4735D" w:rsidRPr="00D4735D" w:rsidRDefault="00D4735D" w:rsidP="007954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Vietnam recorded the highest average banking value.</w:t>
      </w:r>
    </w:p>
    <w:p w14:paraId="524CB53C" w14:textId="77777777" w:rsidR="00D4735D" w:rsidRPr="00D4735D" w:rsidRDefault="00D4735D" w:rsidP="007954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Iran ranked second.</w:t>
      </w:r>
    </w:p>
    <w:p w14:paraId="63D1AB97" w14:textId="77777777" w:rsidR="00D4735D" w:rsidRPr="00D4735D" w:rsidRDefault="00D4735D" w:rsidP="007954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Indonesia and Korea also showed strong banking performance.</w:t>
      </w:r>
    </w:p>
    <w:p w14:paraId="7DB0B62A" w14:textId="77777777" w:rsidR="00D4735D" w:rsidRPr="00D4735D" w:rsidRDefault="00D4735D" w:rsidP="007954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Other countries recorded comparatively lower banking values.</w:t>
      </w:r>
    </w:p>
    <w:p w14:paraId="7F496230" w14:textId="77777777" w:rsidR="00D4735D" w:rsidRPr="00D4735D" w:rsidRDefault="00D4735D" w:rsidP="00D4735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pict w14:anchorId="42217448">
          <v:rect id="_x0000_i1033" style="width:0;height:1.5pt" o:hralign="center" o:hrstd="t" o:hr="t" fillcolor="#a0a0a0" stroked="f"/>
        </w:pict>
      </w:r>
    </w:p>
    <w:p w14:paraId="3D48D23C" w14:textId="77777777" w:rsidR="00D4735D" w:rsidRPr="00D4735D" w:rsidRDefault="00D4735D" w:rsidP="00D4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C. Financial Sector vs Total Banking Value</w:t>
      </w:r>
    </w:p>
    <w:p w14:paraId="2DB618F2" w14:textId="77777777" w:rsidR="00D4735D" w:rsidRPr="00D4735D" w:rsidRDefault="00D4735D" w:rsidP="00D4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Purpose</w:t>
      </w:r>
    </w:p>
    <w:p w14:paraId="3DE7CAE4" w14:textId="77777777" w:rsidR="00D4735D" w:rsidRPr="00D4735D" w:rsidRDefault="00D4735D" w:rsidP="0079547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Compare total banking value across financial sectors.</w:t>
      </w:r>
    </w:p>
    <w:p w14:paraId="005F518B" w14:textId="77777777" w:rsidR="00D4735D" w:rsidRPr="00D4735D" w:rsidRDefault="00D4735D" w:rsidP="0079547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Identify the highest contributing financial sector.</w:t>
      </w:r>
    </w:p>
    <w:p w14:paraId="61208A25" w14:textId="77777777" w:rsidR="00D4735D" w:rsidRPr="00D4735D" w:rsidRDefault="00D4735D" w:rsidP="00D47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Interpretation</w:t>
      </w:r>
    </w:p>
    <w:p w14:paraId="3860966B" w14:textId="77777777" w:rsidR="00D4735D" w:rsidRPr="00D4735D" w:rsidRDefault="00D4735D" w:rsidP="0079547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Commercial Banks contributed the highest total banking value.</w:t>
      </w:r>
    </w:p>
    <w:p w14:paraId="6C774CB4" w14:textId="77777777" w:rsidR="00D4735D" w:rsidRPr="00D4735D" w:rsidRDefault="00D4735D" w:rsidP="0079547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"Not Applicable" ranked second with a significantly smaller contribution.</w:t>
      </w:r>
    </w:p>
    <w:p w14:paraId="37C67A52" w14:textId="77777777" w:rsidR="00D4735D" w:rsidRPr="00D4735D" w:rsidRDefault="00D4735D" w:rsidP="0079547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Credit Unions and Credit Cooperatives showed moderate contributions.</w:t>
      </w:r>
    </w:p>
    <w:p w14:paraId="544F690A" w14:textId="77777777" w:rsidR="00D4735D" w:rsidRPr="00D4735D" w:rsidRDefault="00D4735D" w:rsidP="0079547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Other Deposit Takers and Microfinance Institutions contributed only a small portion.</w:t>
      </w:r>
    </w:p>
    <w:p w14:paraId="057D88E4" w14:textId="77777777" w:rsidR="00D4735D" w:rsidRPr="00D4735D" w:rsidRDefault="00D4735D" w:rsidP="00D4735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876BA23">
          <v:rect id="_x0000_i1034" style="width:0;height:1.5pt" o:hralign="center" o:hrstd="t" o:hr="t" fillcolor="#a0a0a0" stroked="f"/>
        </w:pict>
      </w:r>
    </w:p>
    <w:p w14:paraId="3BF947A7" w14:textId="6C2DB137" w:rsidR="00D4735D" w:rsidRPr="00D4735D" w:rsidRDefault="00D4735D" w:rsidP="00D47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Multivariate Analysis</w:t>
      </w:r>
    </w:p>
    <w:p w14:paraId="653EADAE" w14:textId="77777777" w:rsidR="00D4735D" w:rsidRPr="00D4735D" w:rsidRDefault="00D4735D" w:rsidP="00D4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Objective</w:t>
      </w:r>
    </w:p>
    <w:p w14:paraId="3099C826" w14:textId="77777777" w:rsidR="00D4735D" w:rsidRPr="00D4735D" w:rsidRDefault="00D4735D" w:rsidP="00D4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Multivariate analysis examines relationships among multiple variables simultaneously to identify complex trends and performance differences.</w:t>
      </w:r>
    </w:p>
    <w:p w14:paraId="16A02EC7" w14:textId="77777777" w:rsidR="00D4735D" w:rsidRPr="00D4735D" w:rsidRDefault="00D4735D" w:rsidP="00D4735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DCF8B3C">
          <v:rect id="_x0000_i1035" style="width:0;height:1.5pt" o:hralign="center" o:hrstd="t" o:hr="t" fillcolor="#a0a0a0" stroked="f"/>
        </w:pict>
      </w:r>
    </w:p>
    <w:p w14:paraId="1A2F3B06" w14:textId="77777777" w:rsidR="00D4735D" w:rsidRPr="00D4735D" w:rsidRDefault="00D4735D" w:rsidP="00D4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A. Banking Level Trend by Year</w:t>
      </w:r>
    </w:p>
    <w:p w14:paraId="20F80789" w14:textId="77777777" w:rsidR="00D4735D" w:rsidRPr="00D4735D" w:rsidRDefault="00D4735D" w:rsidP="00D4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Purpose</w:t>
      </w:r>
    </w:p>
    <w:p w14:paraId="6645C8A4" w14:textId="77777777" w:rsidR="00D4735D" w:rsidRPr="00D4735D" w:rsidRDefault="00D4735D" w:rsidP="0079547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</w:t>
      </w:r>
      <w:proofErr w:type="spellEnd"/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banking level changes over time.</w:t>
      </w:r>
    </w:p>
    <w:p w14:paraId="1E2F2C6C" w14:textId="77777777" w:rsidR="00D4735D" w:rsidRPr="00D4735D" w:rsidRDefault="00D4735D" w:rsidP="0079547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Compare yearly banking level distribution.</w:t>
      </w:r>
    </w:p>
    <w:p w14:paraId="55896CF0" w14:textId="77777777" w:rsidR="00D4735D" w:rsidRPr="00D4735D" w:rsidRDefault="00D4735D" w:rsidP="00D47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Interpretation</w:t>
      </w:r>
    </w:p>
    <w:p w14:paraId="14251E57" w14:textId="77777777" w:rsidR="00D4735D" w:rsidRPr="00D4735D" w:rsidRDefault="00D4735D" w:rsidP="0079547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Very High banking level remained the dominant category throughout the years.</w:t>
      </w:r>
    </w:p>
    <w:p w14:paraId="6F099957" w14:textId="77777777" w:rsidR="00D4735D" w:rsidRPr="00D4735D" w:rsidRDefault="00D4735D" w:rsidP="0079547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Unknown banking level stayed relatively stable.</w:t>
      </w:r>
    </w:p>
    <w:p w14:paraId="5E4C7F1D" w14:textId="77777777" w:rsidR="00D4735D" w:rsidRPr="00D4735D" w:rsidRDefault="00D4735D" w:rsidP="0079547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Medium banking level showed gradual growth.</w:t>
      </w:r>
    </w:p>
    <w:p w14:paraId="37B55394" w14:textId="77777777" w:rsidR="00D4735D" w:rsidRPr="00D4735D" w:rsidRDefault="00D4735D" w:rsidP="0079547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High banking level increased slightly.</w:t>
      </w:r>
    </w:p>
    <w:p w14:paraId="425418A7" w14:textId="77777777" w:rsidR="00D4735D" w:rsidRPr="00D4735D" w:rsidRDefault="00D4735D" w:rsidP="0079547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Low banking level showed a small decline.</w:t>
      </w:r>
    </w:p>
    <w:p w14:paraId="2F4287E0" w14:textId="77777777" w:rsidR="00D4735D" w:rsidRPr="00D4735D" w:rsidRDefault="00D4735D" w:rsidP="00D4735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E1D5151">
          <v:rect id="_x0000_i1036" style="width:0;height:1.5pt" o:hralign="center" o:hrstd="t" o:hr="t" fillcolor="#a0a0a0" stroked="f"/>
        </w:pict>
      </w:r>
    </w:p>
    <w:p w14:paraId="2663619C" w14:textId="77777777" w:rsidR="00D4735D" w:rsidRPr="00D4735D" w:rsidRDefault="00D4735D" w:rsidP="00D4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B. Country-wise Performance</w:t>
      </w:r>
    </w:p>
    <w:p w14:paraId="4DA47137" w14:textId="77777777" w:rsidR="00D4735D" w:rsidRPr="00D4735D" w:rsidRDefault="00D4735D" w:rsidP="00D4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Purpose</w:t>
      </w:r>
    </w:p>
    <w:p w14:paraId="38983920" w14:textId="77777777" w:rsidR="00D4735D" w:rsidRPr="00D4735D" w:rsidRDefault="00D4735D" w:rsidP="0079547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Compare country-wise record distribution.</w:t>
      </w:r>
    </w:p>
    <w:p w14:paraId="42D45AEA" w14:textId="77777777" w:rsidR="00D4735D" w:rsidRPr="00D4735D" w:rsidRDefault="00D4735D" w:rsidP="0079547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Identify the most represented countries.</w:t>
      </w:r>
    </w:p>
    <w:p w14:paraId="42DED924" w14:textId="77777777" w:rsidR="00D4735D" w:rsidRPr="00D4735D" w:rsidRDefault="00D4735D" w:rsidP="00D47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4735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Interpretation</w:t>
      </w:r>
    </w:p>
    <w:p w14:paraId="7A3D1736" w14:textId="77777777" w:rsidR="00D4735D" w:rsidRPr="00D4735D" w:rsidRDefault="00D4735D" w:rsidP="0079547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Bangladesh recorded the highest number of records.</w:t>
      </w:r>
    </w:p>
    <w:p w14:paraId="14B06A5B" w14:textId="77777777" w:rsidR="00D4735D" w:rsidRPr="00D4735D" w:rsidRDefault="00D4735D" w:rsidP="0079547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Pakistan ranked second.</w:t>
      </w:r>
    </w:p>
    <w:p w14:paraId="4EECE2B9" w14:textId="77777777" w:rsidR="00D4735D" w:rsidRPr="00D4735D" w:rsidRDefault="00D4735D" w:rsidP="0079547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Guinea followed closely.</w:t>
      </w:r>
    </w:p>
    <w:p w14:paraId="70C2BFDA" w14:textId="77777777" w:rsidR="00D4735D" w:rsidRPr="00D4735D" w:rsidRDefault="00D4735D" w:rsidP="0079547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Albania, Mauritius, Seychelles, and Madagascar showed similar record counts.</w:t>
      </w:r>
    </w:p>
    <w:p w14:paraId="7A46F691" w14:textId="77777777" w:rsidR="00D4735D" w:rsidRPr="00D4735D" w:rsidRDefault="00D4735D" w:rsidP="0079547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Comoros had the lowest representation among the top ten countries.</w:t>
      </w:r>
    </w:p>
    <w:p w14:paraId="0F6E19EE" w14:textId="77777777" w:rsidR="00D4735D" w:rsidRPr="00D4735D" w:rsidRDefault="00D4735D" w:rsidP="00D4735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473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5C56613">
          <v:rect id="_x0000_i1037" style="width:0;height:1.5pt" o:hralign="center" o:hrstd="t" o:hr="t" fillcolor="#a0a0a0" stroked="f"/>
        </w:pict>
      </w:r>
    </w:p>
    <w:p w14:paraId="1EA60736" w14:textId="77777777" w:rsidR="00D4735D" w:rsidRDefault="00D4735D" w:rsidP="007035DB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55F8264" w14:textId="1CA42132" w:rsidR="00027806" w:rsidRPr="00027806" w:rsidRDefault="00027806" w:rsidP="007035DB">
      <w:pPr>
        <w:spacing w:before="100" w:before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1</w:t>
      </w:r>
      <w:r w:rsidR="00521A1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1</w:t>
      </w:r>
      <w:r w:rsidRPr="0002780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. Summary of Findings</w:t>
      </w:r>
    </w:p>
    <w:p w14:paraId="0C19E9E2" w14:textId="77777777" w:rsidR="00027806" w:rsidRPr="00027806" w:rsidRDefault="00027806" w:rsidP="0079547C">
      <w:pPr>
        <w:numPr>
          <w:ilvl w:val="0"/>
          <w:numId w:val="18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Banking values vary significantly across countries.</w:t>
      </w:r>
    </w:p>
    <w:p w14:paraId="592E3561" w14:textId="77777777" w:rsidR="00027806" w:rsidRPr="00027806" w:rsidRDefault="00027806" w:rsidP="0079547C">
      <w:pPr>
        <w:numPr>
          <w:ilvl w:val="0"/>
          <w:numId w:val="18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Banking performance changes over different years.</w:t>
      </w:r>
    </w:p>
    <w:p w14:paraId="5CC29F81" w14:textId="77777777" w:rsidR="00027806" w:rsidRPr="00027806" w:rsidRDefault="00027806" w:rsidP="0079547C">
      <w:pPr>
        <w:numPr>
          <w:ilvl w:val="0"/>
          <w:numId w:val="18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Some countries consistently show higher banking values.</w:t>
      </w:r>
    </w:p>
    <w:p w14:paraId="316E0CD4" w14:textId="77777777" w:rsidR="00027806" w:rsidRPr="00027806" w:rsidRDefault="00027806" w:rsidP="0079547C">
      <w:pPr>
        <w:numPr>
          <w:ilvl w:val="0"/>
          <w:numId w:val="18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Financial sectors contribute differently to banking performance.</w:t>
      </w:r>
    </w:p>
    <w:p w14:paraId="65EEE93F" w14:textId="77777777" w:rsidR="00027806" w:rsidRPr="00027806" w:rsidRDefault="00027806" w:rsidP="0079547C">
      <w:pPr>
        <w:numPr>
          <w:ilvl w:val="0"/>
          <w:numId w:val="18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Outliers indicate exceptionally high banking activity.</w:t>
      </w:r>
    </w:p>
    <w:p w14:paraId="1976F3A0" w14:textId="77777777" w:rsidR="00027806" w:rsidRPr="00027806" w:rsidRDefault="00027806" w:rsidP="0079547C">
      <w:pPr>
        <w:numPr>
          <w:ilvl w:val="0"/>
          <w:numId w:val="18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Feature engineering improved business interpretation.</w:t>
      </w:r>
    </w:p>
    <w:p w14:paraId="07469A3B" w14:textId="38CE1D52" w:rsidR="00027806" w:rsidRPr="00027806" w:rsidRDefault="00027806" w:rsidP="007035DB">
      <w:pPr>
        <w:spacing w:before="100" w:before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1</w:t>
      </w:r>
      <w:r w:rsidR="00521A1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2</w:t>
      </w:r>
      <w:r w:rsidRPr="0002780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. Types of Analysis</w:t>
      </w:r>
    </w:p>
    <w:p w14:paraId="3A9784C7" w14:textId="77777777" w:rsidR="00027806" w:rsidRPr="00027806" w:rsidRDefault="00027806" w:rsidP="007035DB">
      <w:pPr>
        <w:spacing w:before="100" w:before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1. Descriptive Analysis</w:t>
      </w:r>
    </w:p>
    <w:p w14:paraId="61CD9ABC" w14:textId="77777777" w:rsidR="00027806" w:rsidRPr="00027806" w:rsidRDefault="00027806" w:rsidP="007035DB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Summarizes historical banking data.</w:t>
      </w:r>
    </w:p>
    <w:p w14:paraId="27B61356" w14:textId="77777777" w:rsidR="00027806" w:rsidRPr="00027806" w:rsidRDefault="00027806" w:rsidP="007035DB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Examples:</w:t>
      </w:r>
    </w:p>
    <w:p w14:paraId="0F109972" w14:textId="77777777" w:rsidR="00027806" w:rsidRPr="00027806" w:rsidRDefault="00027806" w:rsidP="0079547C">
      <w:pPr>
        <w:numPr>
          <w:ilvl w:val="0"/>
          <w:numId w:val="19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Average banking value</w:t>
      </w:r>
    </w:p>
    <w:p w14:paraId="0ADB5DAB" w14:textId="77777777" w:rsidR="00027806" w:rsidRPr="00027806" w:rsidRDefault="00027806" w:rsidP="0079547C">
      <w:pPr>
        <w:numPr>
          <w:ilvl w:val="0"/>
          <w:numId w:val="19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Country-wise banking distribution</w:t>
      </w:r>
    </w:p>
    <w:p w14:paraId="1CA525E4" w14:textId="77777777" w:rsidR="00027806" w:rsidRPr="00027806" w:rsidRDefault="00027806" w:rsidP="0079547C">
      <w:pPr>
        <w:numPr>
          <w:ilvl w:val="0"/>
          <w:numId w:val="19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Financial sector counts</w:t>
      </w:r>
    </w:p>
    <w:p w14:paraId="76D74071" w14:textId="77777777" w:rsidR="00027806" w:rsidRPr="00027806" w:rsidRDefault="00027806" w:rsidP="007035DB">
      <w:pPr>
        <w:spacing w:before="100" w:before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2. Diagnostic Analysis</w:t>
      </w:r>
    </w:p>
    <w:p w14:paraId="1DFE7A0F" w14:textId="77777777" w:rsidR="0033462C" w:rsidRDefault="00027806" w:rsidP="007035DB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Explains why banking performance differs.</w:t>
      </w:r>
    </w:p>
    <w:p w14:paraId="5F2A885D" w14:textId="7B16350F" w:rsidR="00027806" w:rsidRPr="00027806" w:rsidRDefault="00027806" w:rsidP="007035DB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Examples:</w:t>
      </w:r>
    </w:p>
    <w:p w14:paraId="7DBE330B" w14:textId="77777777" w:rsidR="00027806" w:rsidRPr="00027806" w:rsidRDefault="00027806" w:rsidP="0079547C">
      <w:pPr>
        <w:numPr>
          <w:ilvl w:val="0"/>
          <w:numId w:val="20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Reasons for higher banking values in certain countries</w:t>
      </w:r>
    </w:p>
    <w:p w14:paraId="04B93658" w14:textId="77777777" w:rsidR="00027806" w:rsidRPr="00027806" w:rsidRDefault="00027806" w:rsidP="0079547C">
      <w:pPr>
        <w:numPr>
          <w:ilvl w:val="0"/>
          <w:numId w:val="20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Comparison of banking performance across years</w:t>
      </w:r>
    </w:p>
    <w:p w14:paraId="07360774" w14:textId="77777777" w:rsidR="00027806" w:rsidRPr="00027806" w:rsidRDefault="00027806" w:rsidP="007035DB">
      <w:pPr>
        <w:spacing w:before="100" w:before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lastRenderedPageBreak/>
        <w:t>3. Predictive Analysis (Future Scope)</w:t>
      </w:r>
    </w:p>
    <w:p w14:paraId="3EC8983A" w14:textId="77777777" w:rsidR="00027806" w:rsidRPr="00027806" w:rsidRDefault="00027806" w:rsidP="007035DB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Predictive analysis can be implemented in future versions.</w:t>
      </w:r>
    </w:p>
    <w:p w14:paraId="3084AD8E" w14:textId="77777777" w:rsidR="00027806" w:rsidRPr="00027806" w:rsidRDefault="00027806" w:rsidP="007035DB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Examples:</w:t>
      </w:r>
    </w:p>
    <w:p w14:paraId="6D02FB2C" w14:textId="77777777" w:rsidR="00027806" w:rsidRPr="00027806" w:rsidRDefault="00027806" w:rsidP="0079547C">
      <w:pPr>
        <w:numPr>
          <w:ilvl w:val="0"/>
          <w:numId w:val="21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Forecast future banking values</w:t>
      </w:r>
    </w:p>
    <w:p w14:paraId="266AB7FA" w14:textId="77777777" w:rsidR="00027806" w:rsidRPr="00027806" w:rsidRDefault="00027806" w:rsidP="0079547C">
      <w:pPr>
        <w:numPr>
          <w:ilvl w:val="0"/>
          <w:numId w:val="21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Predict financial access trends</w:t>
      </w:r>
    </w:p>
    <w:p w14:paraId="6720C85C" w14:textId="77777777" w:rsidR="00027806" w:rsidRPr="00027806" w:rsidRDefault="00027806" w:rsidP="0079547C">
      <w:pPr>
        <w:numPr>
          <w:ilvl w:val="0"/>
          <w:numId w:val="21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Estimate banking growth</w:t>
      </w:r>
    </w:p>
    <w:p w14:paraId="6FB369C1" w14:textId="08BDE33C" w:rsidR="00027806" w:rsidRPr="00027806" w:rsidRDefault="00027806" w:rsidP="007035DB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0ED0660" w14:textId="77777777" w:rsidR="00027806" w:rsidRPr="00027806" w:rsidRDefault="00027806" w:rsidP="00F974C7">
      <w:pPr>
        <w:spacing w:before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4. Prescriptive Analysis (Future Scope)</w:t>
      </w:r>
    </w:p>
    <w:p w14:paraId="6871DCD6" w14:textId="77777777" w:rsidR="00F974C7" w:rsidRDefault="00F974C7" w:rsidP="00F974C7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01A750E" w14:textId="7530B3E2" w:rsidR="00027806" w:rsidRPr="00027806" w:rsidRDefault="00027806" w:rsidP="00F974C7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Prescriptive analysis can provide recommendations.</w:t>
      </w:r>
    </w:p>
    <w:p w14:paraId="02096E4F" w14:textId="77777777" w:rsidR="00027806" w:rsidRPr="00027806" w:rsidRDefault="00027806" w:rsidP="00F974C7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Examples:</w:t>
      </w:r>
    </w:p>
    <w:p w14:paraId="3ED98678" w14:textId="77777777" w:rsidR="00027806" w:rsidRPr="00027806" w:rsidRDefault="00027806" w:rsidP="0079547C">
      <w:pPr>
        <w:numPr>
          <w:ilvl w:val="0"/>
          <w:numId w:val="22"/>
        </w:num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Improve financial inclusion in low-performing countries</w:t>
      </w:r>
    </w:p>
    <w:p w14:paraId="3A088529" w14:textId="77777777" w:rsidR="00027806" w:rsidRPr="00027806" w:rsidRDefault="00027806" w:rsidP="0079547C">
      <w:pPr>
        <w:numPr>
          <w:ilvl w:val="0"/>
          <w:numId w:val="22"/>
        </w:num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Recommend banking expansion strategies</w:t>
      </w:r>
    </w:p>
    <w:p w14:paraId="73E93F06" w14:textId="77777777" w:rsidR="00027806" w:rsidRPr="00027806" w:rsidRDefault="00027806" w:rsidP="0079547C">
      <w:pPr>
        <w:numPr>
          <w:ilvl w:val="0"/>
          <w:numId w:val="22"/>
        </w:num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Support financial policy planning</w:t>
      </w:r>
    </w:p>
    <w:p w14:paraId="31CFB5F1" w14:textId="15074190" w:rsidR="00027806" w:rsidRPr="00027806" w:rsidRDefault="00027806" w:rsidP="007035DB">
      <w:pPr>
        <w:spacing w:before="100" w:before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1</w:t>
      </w:r>
      <w:r w:rsidR="00521A1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3</w:t>
      </w:r>
      <w:r w:rsidRPr="0002780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. Power BI Dashboard</w:t>
      </w:r>
    </w:p>
    <w:p w14:paraId="0883ACEE" w14:textId="77777777" w:rsidR="00027806" w:rsidRPr="00027806" w:rsidRDefault="00027806" w:rsidP="007035DB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interactive Power BI dashboard includes:</w:t>
      </w:r>
    </w:p>
    <w:p w14:paraId="3E8DD9CA" w14:textId="77777777" w:rsidR="00027806" w:rsidRPr="00027806" w:rsidRDefault="00027806" w:rsidP="0079547C">
      <w:pPr>
        <w:numPr>
          <w:ilvl w:val="0"/>
          <w:numId w:val="23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KPI Cards</w:t>
      </w:r>
    </w:p>
    <w:p w14:paraId="62E8DE1E" w14:textId="77777777" w:rsidR="00027806" w:rsidRPr="00027806" w:rsidRDefault="00027806" w:rsidP="0079547C">
      <w:pPr>
        <w:numPr>
          <w:ilvl w:val="0"/>
          <w:numId w:val="23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Line Chart</w:t>
      </w:r>
    </w:p>
    <w:p w14:paraId="1A9E0688" w14:textId="77777777" w:rsidR="00027806" w:rsidRPr="00027806" w:rsidRDefault="00027806" w:rsidP="0079547C">
      <w:pPr>
        <w:numPr>
          <w:ilvl w:val="0"/>
          <w:numId w:val="23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Bar Chart</w:t>
      </w:r>
    </w:p>
    <w:p w14:paraId="3B6D5CE2" w14:textId="77777777" w:rsidR="00027806" w:rsidRPr="00027806" w:rsidRDefault="00027806" w:rsidP="0079547C">
      <w:pPr>
        <w:numPr>
          <w:ilvl w:val="0"/>
          <w:numId w:val="23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Stacked Bar Chart</w:t>
      </w:r>
    </w:p>
    <w:p w14:paraId="6D911CE5" w14:textId="77777777" w:rsidR="00027806" w:rsidRPr="00027806" w:rsidRDefault="00027806" w:rsidP="0079547C">
      <w:pPr>
        <w:numPr>
          <w:ilvl w:val="0"/>
          <w:numId w:val="23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Scatter Plot</w:t>
      </w:r>
    </w:p>
    <w:p w14:paraId="730E7260" w14:textId="77777777" w:rsidR="00027806" w:rsidRPr="00027806" w:rsidRDefault="00027806" w:rsidP="0079547C">
      <w:pPr>
        <w:numPr>
          <w:ilvl w:val="0"/>
          <w:numId w:val="23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Slicers</w:t>
      </w:r>
    </w:p>
    <w:p w14:paraId="0C46D061" w14:textId="77777777" w:rsidR="00027806" w:rsidRPr="00027806" w:rsidRDefault="00027806" w:rsidP="0079547C">
      <w:pPr>
        <w:numPr>
          <w:ilvl w:val="0"/>
          <w:numId w:val="23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Country-wise Analysis</w:t>
      </w:r>
    </w:p>
    <w:p w14:paraId="13B4C453" w14:textId="77777777" w:rsidR="00027806" w:rsidRPr="00027806" w:rsidRDefault="00027806" w:rsidP="0079547C">
      <w:pPr>
        <w:numPr>
          <w:ilvl w:val="0"/>
          <w:numId w:val="23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Year-wise Analysis</w:t>
      </w:r>
    </w:p>
    <w:p w14:paraId="18DC68A4" w14:textId="77777777" w:rsidR="00027806" w:rsidRPr="00027806" w:rsidRDefault="00027806" w:rsidP="0079547C">
      <w:pPr>
        <w:numPr>
          <w:ilvl w:val="0"/>
          <w:numId w:val="23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Financial Sector Analysis</w:t>
      </w:r>
    </w:p>
    <w:p w14:paraId="5AA70FCD" w14:textId="77777777" w:rsidR="00027806" w:rsidRPr="00027806" w:rsidRDefault="00027806" w:rsidP="007035DB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dashboard helps users explore banking performance interactively and supports better decision-making.</w:t>
      </w:r>
    </w:p>
    <w:p w14:paraId="294ED7C6" w14:textId="6A6D6454" w:rsidR="00027806" w:rsidRPr="00027806" w:rsidRDefault="00027806" w:rsidP="007035DB">
      <w:pPr>
        <w:spacing w:before="100" w:before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1</w:t>
      </w:r>
      <w:r w:rsidR="00521A1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4</w:t>
      </w:r>
      <w:r w:rsidRPr="0002780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. Recommendations</w:t>
      </w:r>
    </w:p>
    <w:p w14:paraId="50B898E7" w14:textId="77777777" w:rsidR="00027806" w:rsidRPr="00027806" w:rsidRDefault="00027806" w:rsidP="0079547C">
      <w:pPr>
        <w:numPr>
          <w:ilvl w:val="0"/>
          <w:numId w:val="24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Improve financial inclusion in low-performing countries.</w:t>
      </w:r>
    </w:p>
    <w:p w14:paraId="54CEA4D1" w14:textId="77777777" w:rsidR="00027806" w:rsidRPr="00027806" w:rsidRDefault="00027806" w:rsidP="0079547C">
      <w:pPr>
        <w:numPr>
          <w:ilvl w:val="0"/>
          <w:numId w:val="24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Focus on sectors with lower banking performance.</w:t>
      </w:r>
    </w:p>
    <w:p w14:paraId="1695CA08" w14:textId="77777777" w:rsidR="00027806" w:rsidRPr="00027806" w:rsidRDefault="00027806" w:rsidP="0079547C">
      <w:pPr>
        <w:numPr>
          <w:ilvl w:val="0"/>
          <w:numId w:val="24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Monitor banking trends regularly.</w:t>
      </w:r>
    </w:p>
    <w:p w14:paraId="0B746229" w14:textId="77777777" w:rsidR="00027806" w:rsidRPr="00027806" w:rsidRDefault="00027806" w:rsidP="0079547C">
      <w:pPr>
        <w:numPr>
          <w:ilvl w:val="0"/>
          <w:numId w:val="24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Expand banking services in underserved regions.</w:t>
      </w:r>
    </w:p>
    <w:p w14:paraId="0AE67CCA" w14:textId="77777777" w:rsidR="00027806" w:rsidRPr="00027806" w:rsidRDefault="00027806" w:rsidP="0079547C">
      <w:pPr>
        <w:numPr>
          <w:ilvl w:val="0"/>
          <w:numId w:val="24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interactive dashboards for continuous monitoring.</w:t>
      </w:r>
    </w:p>
    <w:p w14:paraId="1750FB45" w14:textId="2AFFCE17" w:rsidR="00027806" w:rsidRPr="00027806" w:rsidRDefault="00027806" w:rsidP="007035DB">
      <w:pPr>
        <w:spacing w:before="100" w:before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1</w:t>
      </w:r>
      <w:r w:rsidR="00521A1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5</w:t>
      </w:r>
      <w:r w:rsidRPr="0002780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. Future Enhancements and Suggestions</w:t>
      </w:r>
    </w:p>
    <w:p w14:paraId="18C43BA5" w14:textId="77777777" w:rsidR="00027806" w:rsidRPr="00027806" w:rsidRDefault="00027806" w:rsidP="0079547C">
      <w:pPr>
        <w:numPr>
          <w:ilvl w:val="0"/>
          <w:numId w:val="25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Connect the project with SQL Database.</w:t>
      </w:r>
    </w:p>
    <w:p w14:paraId="3B30D78C" w14:textId="77777777" w:rsidR="00027806" w:rsidRPr="00027806" w:rsidRDefault="00027806" w:rsidP="0079547C">
      <w:pPr>
        <w:numPr>
          <w:ilvl w:val="0"/>
          <w:numId w:val="25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Build an automated Power BI dashboard.</w:t>
      </w:r>
    </w:p>
    <w:p w14:paraId="5BC9EEF3" w14:textId="77777777" w:rsidR="00027806" w:rsidRPr="00027806" w:rsidRDefault="00027806" w:rsidP="0079547C">
      <w:pPr>
        <w:numPr>
          <w:ilvl w:val="0"/>
          <w:numId w:val="25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Implement Machine Learning models.</w:t>
      </w:r>
    </w:p>
    <w:p w14:paraId="6CE0B8FD" w14:textId="77777777" w:rsidR="00027806" w:rsidRPr="00027806" w:rsidRDefault="00027806" w:rsidP="0079547C">
      <w:pPr>
        <w:numPr>
          <w:ilvl w:val="0"/>
          <w:numId w:val="25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Perform Predictive Analytics.</w:t>
      </w:r>
    </w:p>
    <w:p w14:paraId="0425C484" w14:textId="77777777" w:rsidR="00027806" w:rsidRPr="00027806" w:rsidRDefault="00027806" w:rsidP="0079547C">
      <w:pPr>
        <w:numPr>
          <w:ilvl w:val="0"/>
          <w:numId w:val="25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Develop a real-time dashboard using APIs.</w:t>
      </w:r>
    </w:p>
    <w:p w14:paraId="37F0A025" w14:textId="77777777" w:rsidR="00027806" w:rsidRPr="00027806" w:rsidRDefault="00027806" w:rsidP="0079547C">
      <w:pPr>
        <w:numPr>
          <w:ilvl w:val="0"/>
          <w:numId w:val="25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 a web-based analytics application.</w:t>
      </w:r>
    </w:p>
    <w:p w14:paraId="1C481E8C" w14:textId="3871E7DC" w:rsidR="00027806" w:rsidRPr="00027806" w:rsidRDefault="00027806" w:rsidP="007035DB">
      <w:pPr>
        <w:spacing w:before="100" w:before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</w:pPr>
      <w:r w:rsidRPr="0002780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1</w:t>
      </w:r>
      <w:r w:rsidR="00521A1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6</w:t>
      </w:r>
      <w:r w:rsidRPr="0002780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</w:rPr>
        <w:t>. Conclusion</w:t>
      </w:r>
    </w:p>
    <w:p w14:paraId="15C8AF63" w14:textId="77777777" w:rsidR="00027806" w:rsidRPr="00027806" w:rsidRDefault="00027806" w:rsidP="007035DB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project successfully </w:t>
      </w:r>
      <w:proofErr w:type="spellStart"/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analyzed</w:t>
      </w:r>
      <w:proofErr w:type="spellEnd"/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</w:t>
      </w:r>
      <w:r w:rsidRPr="0002780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Global Banking &amp; Financial Access</w:t>
      </w: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dataset using Python and Power BI.</w:t>
      </w:r>
    </w:p>
    <w:p w14:paraId="4EFD2A3A" w14:textId="77777777" w:rsidR="00027806" w:rsidRPr="00027806" w:rsidRDefault="00027806" w:rsidP="007035DB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Data </w:t>
      </w:r>
      <w:proofErr w:type="spellStart"/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preprocessing</w:t>
      </w:r>
      <w:proofErr w:type="spellEnd"/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feature engineering, statistical analysis, and visualization helped identify banking trends across countries and years. The interactive dashboard provides meaningful business insights that support data-driven decision-making.</w:t>
      </w:r>
    </w:p>
    <w:p w14:paraId="6149D4ED" w14:textId="77777777" w:rsidR="00027806" w:rsidRPr="00027806" w:rsidRDefault="00027806" w:rsidP="007035DB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project demonstrates practical skills in </w:t>
      </w:r>
      <w:r w:rsidRPr="0002780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Python, Pandas, NumPy, Data Cleaning, Feature Engineering, Statistical Analysis, Exploratory Data Analysis, Data Visualization, and Power BI</w:t>
      </w:r>
      <w:r w:rsidRPr="000278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making it a strong end-to-end Data Analytics portfolio project suitable for GitHub, internships, and Data Analyst interviews.</w:t>
      </w:r>
    </w:p>
    <w:p w14:paraId="687A6A7A" w14:textId="77777777" w:rsidR="006D3A72" w:rsidRPr="00027806" w:rsidRDefault="006D3A72" w:rsidP="007035DB">
      <w:pPr>
        <w:jc w:val="both"/>
      </w:pPr>
      <w:bookmarkStart w:id="0" w:name="_GoBack"/>
      <w:bookmarkEnd w:id="0"/>
    </w:p>
    <w:sectPr w:rsidR="006D3A72" w:rsidRPr="00027806" w:rsidSect="00027806">
      <w:pgSz w:w="12240" w:h="15840"/>
      <w:pgMar w:top="709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A0B7BB" w14:textId="77777777" w:rsidR="0079547C" w:rsidRDefault="0079547C">
      <w:pPr>
        <w:spacing w:line="240" w:lineRule="auto"/>
      </w:pPr>
      <w:r>
        <w:separator/>
      </w:r>
    </w:p>
  </w:endnote>
  <w:endnote w:type="continuationSeparator" w:id="0">
    <w:p w14:paraId="75FA9D7E" w14:textId="77777777" w:rsidR="0079547C" w:rsidRDefault="007954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97BBE9" w14:textId="77777777" w:rsidR="0079547C" w:rsidRDefault="0079547C">
      <w:pPr>
        <w:spacing w:line="240" w:lineRule="auto"/>
      </w:pPr>
      <w:r>
        <w:separator/>
      </w:r>
    </w:p>
  </w:footnote>
  <w:footnote w:type="continuationSeparator" w:id="0">
    <w:p w14:paraId="07949B4D" w14:textId="77777777" w:rsidR="0079547C" w:rsidRDefault="0079547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B1D95"/>
    <w:multiLevelType w:val="multilevel"/>
    <w:tmpl w:val="4C0C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5210B7"/>
    <w:multiLevelType w:val="multilevel"/>
    <w:tmpl w:val="FDA6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12B60"/>
    <w:multiLevelType w:val="multilevel"/>
    <w:tmpl w:val="9182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A1B5B"/>
    <w:multiLevelType w:val="multilevel"/>
    <w:tmpl w:val="3DB6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B4197"/>
    <w:multiLevelType w:val="multilevel"/>
    <w:tmpl w:val="0E30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20181"/>
    <w:multiLevelType w:val="multilevel"/>
    <w:tmpl w:val="BAAA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715D1"/>
    <w:multiLevelType w:val="multilevel"/>
    <w:tmpl w:val="67C0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B340D8"/>
    <w:multiLevelType w:val="multilevel"/>
    <w:tmpl w:val="BB7E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E84BE5"/>
    <w:multiLevelType w:val="multilevel"/>
    <w:tmpl w:val="AF44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847B52"/>
    <w:multiLevelType w:val="multilevel"/>
    <w:tmpl w:val="7448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6A26A2"/>
    <w:multiLevelType w:val="multilevel"/>
    <w:tmpl w:val="8842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E81188"/>
    <w:multiLevelType w:val="multilevel"/>
    <w:tmpl w:val="A322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DE3D20"/>
    <w:multiLevelType w:val="multilevel"/>
    <w:tmpl w:val="759C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55900"/>
    <w:multiLevelType w:val="multilevel"/>
    <w:tmpl w:val="2850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836188"/>
    <w:multiLevelType w:val="multilevel"/>
    <w:tmpl w:val="C3D8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81083"/>
    <w:multiLevelType w:val="multilevel"/>
    <w:tmpl w:val="6D6C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C834C4"/>
    <w:multiLevelType w:val="multilevel"/>
    <w:tmpl w:val="0DA0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134DE"/>
    <w:multiLevelType w:val="multilevel"/>
    <w:tmpl w:val="D6F6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85029E"/>
    <w:multiLevelType w:val="multilevel"/>
    <w:tmpl w:val="21B6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AF4F9F"/>
    <w:multiLevelType w:val="multilevel"/>
    <w:tmpl w:val="9E68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00461C"/>
    <w:multiLevelType w:val="multilevel"/>
    <w:tmpl w:val="B50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EE09BB"/>
    <w:multiLevelType w:val="multilevel"/>
    <w:tmpl w:val="190C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88321A"/>
    <w:multiLevelType w:val="multilevel"/>
    <w:tmpl w:val="AB70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7732C7"/>
    <w:multiLevelType w:val="multilevel"/>
    <w:tmpl w:val="9456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BF22EC"/>
    <w:multiLevelType w:val="multilevel"/>
    <w:tmpl w:val="DC10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82C4B"/>
    <w:multiLevelType w:val="multilevel"/>
    <w:tmpl w:val="C660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0D1BEC"/>
    <w:multiLevelType w:val="multilevel"/>
    <w:tmpl w:val="A150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737702"/>
    <w:multiLevelType w:val="multilevel"/>
    <w:tmpl w:val="AD08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9B6E17"/>
    <w:multiLevelType w:val="multilevel"/>
    <w:tmpl w:val="59F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39" w15:restartNumberingAfterBreak="0">
    <w:nsid w:val="7B1658AE"/>
    <w:multiLevelType w:val="multilevel"/>
    <w:tmpl w:val="C9C4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ED29AF"/>
    <w:multiLevelType w:val="multilevel"/>
    <w:tmpl w:val="B33C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8"/>
  </w:num>
  <w:num w:numId="12">
    <w:abstractNumId w:val="30"/>
  </w:num>
  <w:num w:numId="13">
    <w:abstractNumId w:val="36"/>
  </w:num>
  <w:num w:numId="14">
    <w:abstractNumId w:val="19"/>
  </w:num>
  <w:num w:numId="15">
    <w:abstractNumId w:val="40"/>
  </w:num>
  <w:num w:numId="16">
    <w:abstractNumId w:val="37"/>
  </w:num>
  <w:num w:numId="17">
    <w:abstractNumId w:val="34"/>
  </w:num>
  <w:num w:numId="18">
    <w:abstractNumId w:val="20"/>
  </w:num>
  <w:num w:numId="19">
    <w:abstractNumId w:val="9"/>
  </w:num>
  <w:num w:numId="20">
    <w:abstractNumId w:val="14"/>
  </w:num>
  <w:num w:numId="21">
    <w:abstractNumId w:val="29"/>
  </w:num>
  <w:num w:numId="22">
    <w:abstractNumId w:val="24"/>
  </w:num>
  <w:num w:numId="23">
    <w:abstractNumId w:val="16"/>
  </w:num>
  <w:num w:numId="24">
    <w:abstractNumId w:val="17"/>
  </w:num>
  <w:num w:numId="25">
    <w:abstractNumId w:val="10"/>
  </w:num>
  <w:num w:numId="26">
    <w:abstractNumId w:val="12"/>
  </w:num>
  <w:num w:numId="27">
    <w:abstractNumId w:val="39"/>
  </w:num>
  <w:num w:numId="28">
    <w:abstractNumId w:val="25"/>
  </w:num>
  <w:num w:numId="29">
    <w:abstractNumId w:val="13"/>
  </w:num>
  <w:num w:numId="30">
    <w:abstractNumId w:val="21"/>
  </w:num>
  <w:num w:numId="31">
    <w:abstractNumId w:val="15"/>
  </w:num>
  <w:num w:numId="32">
    <w:abstractNumId w:val="27"/>
  </w:num>
  <w:num w:numId="33">
    <w:abstractNumId w:val="26"/>
  </w:num>
  <w:num w:numId="34">
    <w:abstractNumId w:val="22"/>
  </w:num>
  <w:num w:numId="35">
    <w:abstractNumId w:val="32"/>
  </w:num>
  <w:num w:numId="36">
    <w:abstractNumId w:val="33"/>
  </w:num>
  <w:num w:numId="37">
    <w:abstractNumId w:val="23"/>
  </w:num>
  <w:num w:numId="38">
    <w:abstractNumId w:val="11"/>
  </w:num>
  <w:num w:numId="39">
    <w:abstractNumId w:val="35"/>
  </w:num>
  <w:num w:numId="40">
    <w:abstractNumId w:val="31"/>
  </w:num>
  <w:num w:numId="41">
    <w:abstractNumId w:val="18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4096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06"/>
    <w:rsid w:val="00007202"/>
    <w:rsid w:val="000150E9"/>
    <w:rsid w:val="00027806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95D78"/>
    <w:rsid w:val="002A67C8"/>
    <w:rsid w:val="002B40B7"/>
    <w:rsid w:val="002C5D75"/>
    <w:rsid w:val="00301789"/>
    <w:rsid w:val="00325194"/>
    <w:rsid w:val="0033462C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21A1F"/>
    <w:rsid w:val="00594254"/>
    <w:rsid w:val="005B6EB8"/>
    <w:rsid w:val="00614CAB"/>
    <w:rsid w:val="00633BC0"/>
    <w:rsid w:val="00661DE5"/>
    <w:rsid w:val="006706DE"/>
    <w:rsid w:val="00680764"/>
    <w:rsid w:val="0069487E"/>
    <w:rsid w:val="006A648B"/>
    <w:rsid w:val="006B0B82"/>
    <w:rsid w:val="006B7EF2"/>
    <w:rsid w:val="006C3B5F"/>
    <w:rsid w:val="006D3A72"/>
    <w:rsid w:val="006F53EE"/>
    <w:rsid w:val="007035DB"/>
    <w:rsid w:val="00717507"/>
    <w:rsid w:val="007263B8"/>
    <w:rsid w:val="00726D9C"/>
    <w:rsid w:val="00726F2C"/>
    <w:rsid w:val="00736D30"/>
    <w:rsid w:val="00742FF3"/>
    <w:rsid w:val="00794B27"/>
    <w:rsid w:val="0079547C"/>
    <w:rsid w:val="007A73CB"/>
    <w:rsid w:val="007A7846"/>
    <w:rsid w:val="007B2795"/>
    <w:rsid w:val="007F66F5"/>
    <w:rsid w:val="008109EC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4735D"/>
    <w:rsid w:val="00D902A4"/>
    <w:rsid w:val="00DB2323"/>
    <w:rsid w:val="00DB331E"/>
    <w:rsid w:val="00DC4E21"/>
    <w:rsid w:val="00DD5358"/>
    <w:rsid w:val="00DF41FB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974C7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7E4CFA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9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1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2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25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55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9</Pages>
  <Words>1570</Words>
  <Characters>8954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2026-07-20T05:51:00Z</dcterms:created>
  <dcterms:modified xsi:type="dcterms:W3CDTF">2026-07-24T07:32:00Z</dcterms:modified>
</cp:coreProperties>
</file>